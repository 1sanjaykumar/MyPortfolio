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BCF2" w14:textId="77777777" w:rsidR="005B00C4" w:rsidRPr="00C8018A" w:rsidRDefault="005B00C4" w:rsidP="00A6547F">
      <w:pPr>
        <w:spacing w:line="240" w:lineRule="auto"/>
        <w:rPr>
          <w:rFonts w:ascii="Times New Roman" w:hAnsi="Times New Roman" w:cs="Times New Roman"/>
        </w:rPr>
      </w:pPr>
      <w:r w:rsidRPr="00C8018A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6339530D" wp14:editId="790CBC27">
                <wp:simplePos x="0" y="0"/>
                <wp:positionH relativeFrom="page">
                  <wp:align>right</wp:align>
                </wp:positionH>
                <wp:positionV relativeFrom="paragraph">
                  <wp:posOffset>-640715</wp:posOffset>
                </wp:positionV>
                <wp:extent cx="77724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7799C" id="Rectangle 3" o:spid="_x0000_s1026" alt="&quot;&quot;" style="position:absolute;margin-left:560.8pt;margin-top:-50.45pt;width:612pt;height:11in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11234" w:type="dxa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"/>
        <w:gridCol w:w="4680"/>
        <w:gridCol w:w="133"/>
        <w:gridCol w:w="227"/>
        <w:gridCol w:w="3624"/>
        <w:gridCol w:w="2336"/>
        <w:gridCol w:w="144"/>
      </w:tblGrid>
      <w:tr w:rsidR="00097258" w:rsidRPr="00C8018A" w14:paraId="402EE076" w14:textId="77777777" w:rsidTr="0072514D">
        <w:tc>
          <w:tcPr>
            <w:tcW w:w="90" w:type="dxa"/>
          </w:tcPr>
          <w:p w14:paraId="1E5D3EE6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00" w:type="dxa"/>
            <w:gridSpan w:val="5"/>
          </w:tcPr>
          <w:p w14:paraId="7A42ACC2" w14:textId="77777777" w:rsidR="00097258" w:rsidRPr="00C8018A" w:rsidRDefault="008C531D" w:rsidP="00097258">
            <w:pPr>
              <w:pStyle w:val="Title"/>
              <w:rPr>
                <w:rFonts w:ascii="Times New Roman" w:hAnsi="Times New Roman" w:cs="Times New Roman"/>
              </w:rPr>
            </w:pPr>
            <w:r w:rsidRPr="00C8018A">
              <w:rPr>
                <w:rFonts w:ascii="Times New Roman" w:hAnsi="Times New Roman" w:cs="Times New Roman"/>
              </w:rPr>
              <w:t>Sanjay Kumar sahu</w:t>
            </w:r>
          </w:p>
        </w:tc>
        <w:tc>
          <w:tcPr>
            <w:tcW w:w="144" w:type="dxa"/>
          </w:tcPr>
          <w:p w14:paraId="6AEA78F3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</w:tr>
      <w:tr w:rsidR="00FB6E24" w:rsidRPr="00C8018A" w14:paraId="6D576B8F" w14:textId="77777777" w:rsidTr="0072514D">
        <w:tc>
          <w:tcPr>
            <w:tcW w:w="90" w:type="dxa"/>
          </w:tcPr>
          <w:p w14:paraId="6165F525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F7A63F6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14:paraId="35598DD7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4" w:type="dxa"/>
            <w:tcBorders>
              <w:bottom w:val="single" w:sz="4" w:space="0" w:color="auto"/>
            </w:tcBorders>
          </w:tcPr>
          <w:p w14:paraId="47A330CB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5A93C4B8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" w:type="dxa"/>
          </w:tcPr>
          <w:p w14:paraId="71EEB30A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</w:tr>
      <w:tr w:rsidR="00097258" w:rsidRPr="00C8018A" w14:paraId="76A9FD2F" w14:textId="77777777" w:rsidTr="0072514D">
        <w:trPr>
          <w:trHeight w:val="665"/>
        </w:trPr>
        <w:tc>
          <w:tcPr>
            <w:tcW w:w="90" w:type="dxa"/>
          </w:tcPr>
          <w:p w14:paraId="4DC64090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0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7B8A4" w14:textId="69E5CF7A" w:rsidR="00097258" w:rsidRPr="00C8018A" w:rsidRDefault="008C531D" w:rsidP="00097258">
            <w:pPr>
              <w:pStyle w:val="Subtitle"/>
              <w:rPr>
                <w:rFonts w:ascii="Times New Roman" w:hAnsi="Times New Roman" w:cs="Times New Roman"/>
              </w:rPr>
            </w:pPr>
            <w:r w:rsidRPr="00C8018A">
              <w:rPr>
                <w:rFonts w:ascii="Times New Roman" w:hAnsi="Times New Roman" w:cs="Times New Roman"/>
              </w:rPr>
              <w:t>web developer</w:t>
            </w:r>
          </w:p>
        </w:tc>
        <w:tc>
          <w:tcPr>
            <w:tcW w:w="144" w:type="dxa"/>
          </w:tcPr>
          <w:p w14:paraId="42634DBC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</w:tr>
      <w:tr w:rsidR="00FB6E24" w:rsidRPr="00C8018A" w14:paraId="1F2A0F98" w14:textId="77777777" w:rsidTr="0072514D">
        <w:trPr>
          <w:trHeight w:val="350"/>
        </w:trPr>
        <w:tc>
          <w:tcPr>
            <w:tcW w:w="90" w:type="dxa"/>
          </w:tcPr>
          <w:p w14:paraId="7262F6BF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</w:tcPr>
          <w:p w14:paraId="59A0F532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14:paraId="0EEB6A17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24" w:type="dxa"/>
            <w:tcBorders>
              <w:top w:val="single" w:sz="4" w:space="0" w:color="auto"/>
            </w:tcBorders>
          </w:tcPr>
          <w:p w14:paraId="7851AF8C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  <w:tcBorders>
              <w:top w:val="single" w:sz="4" w:space="0" w:color="auto"/>
            </w:tcBorders>
          </w:tcPr>
          <w:p w14:paraId="70C87ABA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" w:type="dxa"/>
          </w:tcPr>
          <w:p w14:paraId="56192EED" w14:textId="77777777" w:rsidR="00097258" w:rsidRPr="00C8018A" w:rsidRDefault="00097258" w:rsidP="00CE045A">
            <w:pPr>
              <w:rPr>
                <w:rFonts w:ascii="Times New Roman" w:hAnsi="Times New Roman" w:cs="Times New Roman"/>
              </w:rPr>
            </w:pPr>
          </w:p>
        </w:tc>
      </w:tr>
      <w:tr w:rsidR="00FB6E24" w:rsidRPr="00C8018A" w14:paraId="36922285" w14:textId="77777777" w:rsidTr="0072514D">
        <w:trPr>
          <w:trHeight w:val="405"/>
        </w:trPr>
        <w:tc>
          <w:tcPr>
            <w:tcW w:w="90" w:type="dxa"/>
          </w:tcPr>
          <w:p w14:paraId="2BA4F75D" w14:textId="4FFF6EC1" w:rsidR="00A6547F" w:rsidRPr="00C8018A" w:rsidRDefault="00A6547F" w:rsidP="00CE045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72B266A6" w14:textId="6642AC39" w:rsidR="00A6547F" w:rsidRPr="00C8018A" w:rsidRDefault="00FB6E24" w:rsidP="00097258">
            <w:pPr>
              <w:pStyle w:val="Heading1"/>
              <w:rPr>
                <w:rFonts w:ascii="Times New Roman" w:hAnsi="Times New Roman" w:cs="Times New Roman"/>
                <w:sz w:val="26"/>
                <w:szCs w:val="26"/>
              </w:rPr>
            </w:pPr>
            <w:r w:rsidRPr="00C8018A">
              <w:rPr>
                <w:rFonts w:ascii="Times New Roman" w:hAnsi="Times New Roman" w:cs="Times New Roman"/>
                <w:sz w:val="26"/>
                <w:szCs w:val="26"/>
              </w:rPr>
              <w:t>EDUCATION</w:t>
            </w:r>
          </w:p>
        </w:tc>
        <w:tc>
          <w:tcPr>
            <w:tcW w:w="133" w:type="dxa"/>
          </w:tcPr>
          <w:p w14:paraId="4118F387" w14:textId="77777777" w:rsidR="00A6547F" w:rsidRPr="00C8018A" w:rsidRDefault="00A6547F" w:rsidP="00097258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227" w:type="dxa"/>
          </w:tcPr>
          <w:p w14:paraId="75435A61" w14:textId="25F3E768" w:rsidR="00A6547F" w:rsidRPr="00C8018A" w:rsidRDefault="0051326C" w:rsidP="00CE045A">
            <w:pPr>
              <w:rPr>
                <w:rFonts w:ascii="Times New Roman" w:hAnsi="Times New Roman" w:cs="Times New Roman"/>
              </w:rPr>
            </w:pPr>
            <w:r w:rsidRPr="00A1263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7FECFD0" wp14:editId="6146B6BB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262890</wp:posOffset>
                      </wp:positionV>
                      <wp:extent cx="3787140" cy="0"/>
                      <wp:effectExtent l="0" t="0" r="0" b="0"/>
                      <wp:wrapNone/>
                      <wp:docPr id="69335458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8714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D9E544" id="Straight Connector 2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55pt,20.7pt" to="307.7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960" w:type="dxa"/>
            <w:gridSpan w:val="2"/>
            <w:vMerge w:val="restart"/>
          </w:tcPr>
          <w:p w14:paraId="33EF415C" w14:textId="7F788E80" w:rsidR="003A4538" w:rsidRDefault="003A4538" w:rsidP="00A61D1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Profile Summery</w:t>
            </w:r>
          </w:p>
          <w:p w14:paraId="0356BD2C" w14:textId="01AE362F" w:rsidR="00695B41" w:rsidRPr="00A1263D" w:rsidRDefault="00695B41" w:rsidP="00A1263D"/>
          <w:p w14:paraId="7CAB45A7" w14:textId="77111AA1" w:rsidR="00A6547F" w:rsidRPr="00C8018A" w:rsidRDefault="003A4538" w:rsidP="00A61D17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Dedicated Computer Science Engineering student with hands-on experience in web development using the MERN stack. Passionate about building scalable applications and exploring innovative technologies.</w:t>
            </w:r>
          </w:p>
          <w:p w14:paraId="519C12B3" w14:textId="77777777" w:rsidR="003A4538" w:rsidRPr="00C8018A" w:rsidRDefault="003A4538" w:rsidP="003A4538">
            <w:pPr>
              <w:jc w:val="both"/>
              <w:rPr>
                <w:rFonts w:ascii="Times New Roman" w:hAnsi="Times New Roman" w:cs="Times New Roman"/>
              </w:rPr>
            </w:pPr>
          </w:p>
          <w:p w14:paraId="025A5AD6" w14:textId="77777777" w:rsidR="003A4538" w:rsidRPr="004C50C9" w:rsidRDefault="003A4538" w:rsidP="004C50C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5F5B7FC2" w14:textId="45AF175E" w:rsidR="003A4538" w:rsidRDefault="003A4538" w:rsidP="003A453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 Experience</w:t>
            </w:r>
          </w:p>
          <w:p w14:paraId="32AE2C8A" w14:textId="7383A41C" w:rsidR="00695B41" w:rsidRPr="0051326C" w:rsidRDefault="0051326C" w:rsidP="003A453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263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C3BC674" wp14:editId="3C39026B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5080</wp:posOffset>
                      </wp:positionV>
                      <wp:extent cx="3787140" cy="0"/>
                      <wp:effectExtent l="0" t="0" r="0" b="0"/>
                      <wp:wrapNone/>
                      <wp:docPr id="184900039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8714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B332C8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.4pt" to="298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4412246" w14:textId="4202D2FE" w:rsidR="003A4538" w:rsidRPr="00C13FDD" w:rsidRDefault="003A4538" w:rsidP="00C13FDD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13FDD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Web Development Intern</w:t>
            </w:r>
            <w:r w:rsidRPr="00C13FDD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C13FDD">
              <w:rPr>
                <w:rFonts w:ascii="Times New Roman" w:hAnsi="Times New Roman" w:cs="Times New Roman"/>
                <w:i/>
                <w:iCs/>
                <w:sz w:val="22"/>
                <w:szCs w:val="20"/>
              </w:rPr>
              <w:t xml:space="preserve">– </w:t>
            </w:r>
            <w:r w:rsidRPr="00C13FDD">
              <w:rPr>
                <w:rFonts w:ascii="Times New Roman" w:hAnsi="Times New Roman" w:cs="Times New Roman"/>
                <w:sz w:val="22"/>
                <w:szCs w:val="20"/>
              </w:rPr>
              <w:t>Grapp</w:t>
            </w:r>
            <w:r w:rsidR="005B0CDF" w:rsidRPr="00C13FDD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C13FDD">
              <w:rPr>
                <w:rFonts w:ascii="Times New Roman" w:hAnsi="Times New Roman" w:cs="Times New Roman"/>
                <w:sz w:val="22"/>
                <w:szCs w:val="20"/>
              </w:rPr>
              <w:t>Tech, Bangalore, Karnataka</w:t>
            </w:r>
            <w:r w:rsidRPr="00C13FDD">
              <w:rPr>
                <w:rFonts w:ascii="Times New Roman" w:hAnsi="Times New Roman" w:cs="Times New Roman"/>
                <w:sz w:val="22"/>
                <w:szCs w:val="20"/>
              </w:rPr>
              <w:br/>
            </w:r>
            <w:r w:rsidRPr="00C13FDD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Jul 2024 – Aug 2024</w:t>
            </w:r>
          </w:p>
          <w:p w14:paraId="61CCBE61" w14:textId="51B2E2C8" w:rsidR="003A4538" w:rsidRPr="00C8018A" w:rsidRDefault="003A4538" w:rsidP="002E2B24">
            <w:pPr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Developed and maintained responsive web pages using</w:t>
            </w:r>
            <w:r w:rsidR="001F0BB2">
              <w:rPr>
                <w:rFonts w:ascii="Times New Roman" w:hAnsi="Times New Roman" w:cs="Times New Roman"/>
                <w:sz w:val="22"/>
                <w:szCs w:val="20"/>
              </w:rPr>
              <w:t xml:space="preserve"> React </w:t>
            </w:r>
            <w:proofErr w:type="spellStart"/>
            <w:r w:rsidR="001F0BB2">
              <w:rPr>
                <w:rFonts w:ascii="Times New Roman" w:hAnsi="Times New Roman" w:cs="Times New Roman"/>
                <w:sz w:val="22"/>
                <w:szCs w:val="20"/>
              </w:rPr>
              <w:t>js</w:t>
            </w:r>
            <w:proofErr w:type="spellEnd"/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.</w:t>
            </w:r>
          </w:p>
          <w:p w14:paraId="0D68B7F4" w14:textId="67ECEF90" w:rsidR="00D0538D" w:rsidRPr="00C8018A" w:rsidRDefault="003A4538" w:rsidP="002E2B24">
            <w:pPr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Collaborated on UI improvements for client projects and optimized load times.</w:t>
            </w:r>
          </w:p>
          <w:p w14:paraId="02CE16DD" w14:textId="77777777" w:rsidR="00C3593D" w:rsidRPr="00C8018A" w:rsidRDefault="00C3593D" w:rsidP="003A453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C090FEB" w14:textId="755B3407" w:rsidR="003A4538" w:rsidRPr="00C13FDD" w:rsidRDefault="00D0538D" w:rsidP="00C13FDD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  <w:r w:rsidRPr="00C13FDD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Vocational Training</w:t>
            </w:r>
            <w:r w:rsidRPr="00C13FDD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C13FDD">
              <w:rPr>
                <w:rFonts w:ascii="Times New Roman" w:hAnsi="Times New Roman" w:cs="Times New Roman"/>
              </w:rPr>
              <w:t xml:space="preserve">– </w:t>
            </w:r>
            <w:r w:rsidRPr="00C13FDD">
              <w:rPr>
                <w:rFonts w:ascii="Times New Roman" w:hAnsi="Times New Roman" w:cs="Times New Roman"/>
                <w:sz w:val="22"/>
                <w:szCs w:val="20"/>
              </w:rPr>
              <w:t xml:space="preserve">Zager Digital Services </w:t>
            </w:r>
            <w:r w:rsidR="00B517F7" w:rsidRPr="00C13FDD">
              <w:rPr>
                <w:rFonts w:ascii="Times New Roman" w:hAnsi="Times New Roman" w:cs="Times New Roman"/>
                <w:sz w:val="22"/>
                <w:szCs w:val="20"/>
              </w:rPr>
              <w:t xml:space="preserve">Durg Chhattisgarh </w:t>
            </w:r>
            <w:r w:rsidR="005E3602" w:rsidRPr="00C13FDD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Ja</w:t>
            </w:r>
            <w:r w:rsidR="00B517F7" w:rsidRPr="00C13FDD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 xml:space="preserve">n 2024 </w:t>
            </w:r>
            <w:r w:rsidR="005F74E5" w:rsidRPr="00C13FDD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 xml:space="preserve">– </w:t>
            </w:r>
            <w:r w:rsidR="005E3602" w:rsidRPr="00C13FDD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F</w:t>
            </w:r>
            <w:r w:rsidR="005F74E5" w:rsidRPr="00C13FDD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ab 2024</w:t>
            </w:r>
          </w:p>
          <w:p w14:paraId="0A0AD2BA" w14:textId="7888359C" w:rsidR="00C3593D" w:rsidRDefault="00C3593D" w:rsidP="00EC4C8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Work on real-time project Blood Donation Directory using Mern</w:t>
            </w:r>
            <w:r w:rsidR="00EC4C84"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Stack</w:t>
            </w:r>
          </w:p>
          <w:p w14:paraId="25043EA3" w14:textId="77777777" w:rsidR="00695B41" w:rsidRPr="00695B41" w:rsidRDefault="00695B41" w:rsidP="00695B41">
            <w:pPr>
              <w:ind w:left="360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</w:p>
          <w:p w14:paraId="42B46D6F" w14:textId="455AC8CE" w:rsidR="00FB6E24" w:rsidRDefault="00FB6E24" w:rsidP="003A453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Projects</w:t>
            </w:r>
          </w:p>
          <w:p w14:paraId="56E1A2E8" w14:textId="420B8FF1" w:rsidR="00695B41" w:rsidRPr="00C8018A" w:rsidRDefault="0051326C" w:rsidP="003A453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263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09DF7BA" wp14:editId="573578FB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4445</wp:posOffset>
                      </wp:positionV>
                      <wp:extent cx="3787140" cy="0"/>
                      <wp:effectExtent l="0" t="0" r="0" b="0"/>
                      <wp:wrapNone/>
                      <wp:docPr id="197229255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8714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57B2CC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.35pt" to="298.8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ED7049B" w14:textId="3C720F6E" w:rsidR="00EF3DB3" w:rsidRPr="00CE3372" w:rsidRDefault="00FB6E24" w:rsidP="00695B4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0"/>
                <w:u w:val="single"/>
              </w:rPr>
            </w:pPr>
            <w:r w:rsidRPr="00CE3372">
              <w:rPr>
                <w:rFonts w:ascii="Times New Roman" w:hAnsi="Times New Roman" w:cs="Times New Roman"/>
                <w:b/>
                <w:bCs/>
                <w:sz w:val="22"/>
                <w:szCs w:val="20"/>
                <w:u w:val="single"/>
              </w:rPr>
              <w:t>Chat Application</w:t>
            </w:r>
            <w:r w:rsidRPr="00CE3372">
              <w:rPr>
                <w:rFonts w:ascii="Times New Roman" w:hAnsi="Times New Roman" w:cs="Times New Roman"/>
                <w:sz w:val="22"/>
                <w:szCs w:val="20"/>
                <w:u w:val="single"/>
              </w:rPr>
              <w:t xml:space="preserve"> </w:t>
            </w:r>
            <w:r w:rsidRPr="00CE3372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>(Dec 2024 – Jan 2025)</w:t>
            </w:r>
          </w:p>
          <w:p w14:paraId="085520E0" w14:textId="77777777" w:rsidR="002E2837" w:rsidRDefault="00EF3DB3" w:rsidP="00695B41">
            <w:pPr>
              <w:spacing w:line="276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Built a real-time chat app using </w:t>
            </w:r>
            <w:r w:rsidR="00EF2EAD" w:rsidRPr="00C8018A">
              <w:rPr>
                <w:rFonts w:ascii="Times New Roman" w:hAnsi="Times New Roman" w:cs="Times New Roman"/>
                <w:sz w:val="22"/>
                <w:szCs w:val="20"/>
              </w:rPr>
              <w:t>Mern Stack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.</w:t>
            </w:r>
          </w:p>
          <w:p w14:paraId="39D87A83" w14:textId="0C8C95A2" w:rsidR="00FB6E24" w:rsidRPr="00C8018A" w:rsidRDefault="00EF3DB3" w:rsidP="00695B41">
            <w:pPr>
              <w:spacing w:line="276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Segoe UI Emoji" w:hAnsi="Segoe UI Emoji" w:cs="Segoe UI Emoji"/>
                <w:sz w:val="22"/>
                <w:szCs w:val="20"/>
              </w:rPr>
              <w:t>🔗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hyperlink r:id="rId10" w:tgtFrame="_new" w:history="1">
              <w:r w:rsidRPr="00B87DA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0"/>
                </w:rPr>
                <w:t>github.com/1sanjaykumar/</w:t>
              </w:r>
              <w:proofErr w:type="spellStart"/>
              <w:r w:rsidRPr="00B87DA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0"/>
                </w:rPr>
                <w:t>ChattApplica</w:t>
              </w:r>
              <w:r w:rsidRPr="00B87DA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0"/>
                </w:rPr>
                <w:t>t</w:t>
              </w:r>
              <w:r w:rsidRPr="00B87DA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0"/>
                </w:rPr>
                <w:t>ion</w:t>
              </w:r>
              <w:proofErr w:type="spellEnd"/>
            </w:hyperlink>
          </w:p>
          <w:p w14:paraId="109B1646" w14:textId="77777777" w:rsidR="00F202AC" w:rsidRPr="00C8018A" w:rsidRDefault="00F202AC" w:rsidP="00695B4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</w:p>
          <w:p w14:paraId="668611DA" w14:textId="3D4C5E25" w:rsidR="00F202AC" w:rsidRPr="00CE3372" w:rsidRDefault="00F202AC" w:rsidP="00695B4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0"/>
                <w:u w:val="single"/>
              </w:rPr>
            </w:pPr>
            <w:r w:rsidRPr="00CE3372">
              <w:rPr>
                <w:rFonts w:ascii="Times New Roman" w:hAnsi="Times New Roman" w:cs="Times New Roman"/>
                <w:b/>
                <w:bCs/>
                <w:sz w:val="22"/>
                <w:szCs w:val="20"/>
                <w:u w:val="single"/>
              </w:rPr>
              <w:t>Weather App</w:t>
            </w:r>
            <w:r w:rsidRPr="00CE3372">
              <w:rPr>
                <w:rFonts w:ascii="Times New Roman" w:hAnsi="Times New Roman" w:cs="Times New Roman"/>
                <w:sz w:val="22"/>
                <w:szCs w:val="20"/>
                <w:u w:val="single"/>
              </w:rPr>
              <w:t xml:space="preserve"> </w:t>
            </w:r>
            <w:r w:rsidRPr="00CE3372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>(</w:t>
            </w:r>
            <w:r w:rsidR="00E45773" w:rsidRPr="00CE3372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>Aug</w:t>
            </w:r>
            <w:r w:rsidRPr="00CE3372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 xml:space="preserve"> 202</w:t>
            </w:r>
            <w:r w:rsidR="00B3762B" w:rsidRPr="00CE3372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>5</w:t>
            </w:r>
            <w:r w:rsidRPr="00CE3372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 xml:space="preserve"> – </w:t>
            </w:r>
            <w:r w:rsidR="00E45773" w:rsidRPr="00CE3372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>Aug</w:t>
            </w:r>
            <w:r w:rsidRPr="00CE3372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 xml:space="preserve"> 2025)</w:t>
            </w:r>
          </w:p>
          <w:p w14:paraId="2061E475" w14:textId="05493BA0" w:rsidR="00F202AC" w:rsidRDefault="0074382F" w:rsidP="00695B4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Cross-platform Flutter app for real-time weather updates</w:t>
            </w:r>
            <w:r w:rsidR="00AB7C97"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Build for android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.</w:t>
            </w:r>
            <w:r w:rsidR="002E2837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="00F202AC" w:rsidRPr="00C8018A">
              <w:rPr>
                <w:rFonts w:ascii="Segoe UI Emoji" w:hAnsi="Segoe UI Emoji" w:cs="Segoe UI Emoji"/>
                <w:sz w:val="22"/>
                <w:szCs w:val="20"/>
              </w:rPr>
              <w:t>🔗</w:t>
            </w:r>
            <w:hyperlink r:id="rId11" w:history="1">
              <w:r w:rsidR="002E2837" w:rsidRPr="00657C8E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0"/>
                </w:rPr>
                <w:t>https://github.com/1sanjaykumar/weather-app</w:t>
              </w:r>
            </w:hyperlink>
            <w:r w:rsidR="00486A8B"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</w:p>
          <w:p w14:paraId="0BDC76C4" w14:textId="77777777" w:rsidR="00695B41" w:rsidRPr="00C8018A" w:rsidRDefault="00695B41" w:rsidP="00695B4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</w:p>
          <w:p w14:paraId="6056B0B0" w14:textId="67828F06" w:rsidR="00F202AC" w:rsidRPr="002E2837" w:rsidRDefault="00E45773" w:rsidP="00695B4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0"/>
                <w:u w:val="single"/>
              </w:rPr>
            </w:pPr>
            <w:r w:rsidRPr="002E2837">
              <w:rPr>
                <w:rFonts w:ascii="Times New Roman" w:hAnsi="Times New Roman" w:cs="Times New Roman"/>
                <w:b/>
                <w:bCs/>
                <w:sz w:val="22"/>
                <w:szCs w:val="20"/>
                <w:u w:val="single"/>
              </w:rPr>
              <w:t>Ask</w:t>
            </w:r>
            <w:r w:rsidR="005B0CDF" w:rsidRPr="002E2837">
              <w:rPr>
                <w:rFonts w:ascii="Times New Roman" w:hAnsi="Times New Roman" w:cs="Times New Roman"/>
                <w:b/>
                <w:bCs/>
                <w:sz w:val="22"/>
                <w:szCs w:val="20"/>
                <w:u w:val="single"/>
              </w:rPr>
              <w:t xml:space="preserve"> </w:t>
            </w:r>
            <w:r w:rsidR="00A35CB0" w:rsidRPr="002E2837">
              <w:rPr>
                <w:rFonts w:ascii="Times New Roman" w:hAnsi="Times New Roman" w:cs="Times New Roman"/>
                <w:b/>
                <w:bCs/>
                <w:sz w:val="22"/>
                <w:szCs w:val="20"/>
                <w:u w:val="single"/>
              </w:rPr>
              <w:t>(Academic Smart Knowledge</w:t>
            </w:r>
            <w:r w:rsidR="00B3762B" w:rsidRPr="002E2837">
              <w:rPr>
                <w:rFonts w:ascii="Times New Roman" w:hAnsi="Times New Roman" w:cs="Times New Roman"/>
                <w:b/>
                <w:bCs/>
                <w:sz w:val="22"/>
                <w:szCs w:val="20"/>
                <w:u w:val="single"/>
              </w:rPr>
              <w:t>)</w:t>
            </w:r>
            <w:r w:rsidR="00F202AC" w:rsidRPr="002E2837">
              <w:rPr>
                <w:rFonts w:ascii="Times New Roman" w:hAnsi="Times New Roman" w:cs="Times New Roman"/>
                <w:sz w:val="22"/>
                <w:szCs w:val="20"/>
                <w:u w:val="single"/>
              </w:rPr>
              <w:t xml:space="preserve"> </w:t>
            </w:r>
            <w:r w:rsidR="00F202AC" w:rsidRPr="002E2837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>(</w:t>
            </w:r>
            <w:r w:rsidR="00B3762B" w:rsidRPr="002E2837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>Sept</w:t>
            </w:r>
            <w:r w:rsidR="00F202AC" w:rsidRPr="002E2837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 xml:space="preserve"> 202</w:t>
            </w:r>
            <w:r w:rsidR="00B3762B" w:rsidRPr="002E2837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>5</w:t>
            </w:r>
            <w:r w:rsidR="00F202AC" w:rsidRPr="002E2837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 xml:space="preserve"> –</w:t>
            </w:r>
            <w:r w:rsidR="00B3762B" w:rsidRPr="002E2837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 xml:space="preserve"> Sept</w:t>
            </w:r>
            <w:r w:rsidR="00F202AC" w:rsidRPr="002E2837">
              <w:rPr>
                <w:rFonts w:ascii="Times New Roman" w:hAnsi="Times New Roman" w:cs="Times New Roman"/>
                <w:i/>
                <w:iCs/>
                <w:sz w:val="22"/>
                <w:szCs w:val="20"/>
                <w:u w:val="single"/>
              </w:rPr>
              <w:t xml:space="preserve"> 2025)</w:t>
            </w:r>
          </w:p>
          <w:p w14:paraId="40E0C304" w14:textId="1EEF7676" w:rsidR="00EF3DB3" w:rsidRPr="000D1439" w:rsidRDefault="002F48B0" w:rsidP="000D143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This is </w:t>
            </w:r>
            <w:r w:rsidR="005C254F" w:rsidRPr="00C8018A">
              <w:rPr>
                <w:rFonts w:ascii="Times New Roman" w:hAnsi="Times New Roman" w:cs="Times New Roman"/>
                <w:sz w:val="22"/>
                <w:szCs w:val="20"/>
              </w:rPr>
              <w:t>a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question analyzer app which helps students to</w:t>
            </w:r>
            <w:r w:rsidR="005C254F"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analyze</w:t>
            </w:r>
            <w:r w:rsidR="00A7762B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previous year appeared questions</w:t>
            </w:r>
            <w:r w:rsidR="002E2B24">
              <w:rPr>
                <w:rFonts w:ascii="Times New Roman" w:hAnsi="Times New Roman" w:cs="Times New Roman"/>
                <w:sz w:val="22"/>
                <w:szCs w:val="20"/>
              </w:rPr>
              <w:t xml:space="preserve">. 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This is</w:t>
            </w:r>
            <w:r w:rsidR="007C0A74"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a cross-platform Flutter app</w:t>
            </w:r>
            <w:r w:rsidR="002E2837">
              <w:rPr>
                <w:rFonts w:ascii="Times New Roman" w:hAnsi="Times New Roman" w:cs="Times New Roman"/>
                <w:sz w:val="22"/>
                <w:szCs w:val="20"/>
              </w:rPr>
              <w:t>.</w:t>
            </w:r>
            <w:r w:rsidR="007C0A74"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="00F202AC" w:rsidRPr="00C8018A">
              <w:rPr>
                <w:rFonts w:ascii="Segoe UI Emoji" w:hAnsi="Segoe UI Emoji" w:cs="Segoe UI Emoji"/>
                <w:sz w:val="22"/>
                <w:szCs w:val="20"/>
              </w:rPr>
              <w:t>🔗</w:t>
            </w:r>
            <w:hyperlink r:id="rId12" w:history="1">
              <w:r w:rsidR="002E2837" w:rsidRPr="00657C8E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0"/>
                </w:rPr>
                <w:t>https://github.com/1sanjaykumar/ask-</w:t>
              </w:r>
            </w:hyperlink>
            <w:r w:rsidR="003D7C7D"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</w:p>
          <w:p w14:paraId="6A49A290" w14:textId="77777777" w:rsidR="00EF3DB3" w:rsidRPr="00C8018A" w:rsidRDefault="00EF3DB3" w:rsidP="003A453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25EE5737" w14:textId="77777777" w:rsidR="003A4538" w:rsidRPr="00C8018A" w:rsidRDefault="00FB6E24" w:rsidP="00FB6E24">
            <w:pPr>
              <w:spacing w:line="240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C8018A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44" w:type="dxa"/>
          </w:tcPr>
          <w:p w14:paraId="439497D8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</w:tr>
      <w:tr w:rsidR="00A6547F" w:rsidRPr="00C8018A" w14:paraId="2D3F11AB" w14:textId="77777777" w:rsidTr="0072514D">
        <w:trPr>
          <w:trHeight w:val="1043"/>
        </w:trPr>
        <w:tc>
          <w:tcPr>
            <w:tcW w:w="90" w:type="dxa"/>
          </w:tcPr>
          <w:p w14:paraId="1F43151F" w14:textId="76ECB029" w:rsidR="00A6547F" w:rsidRPr="00C8018A" w:rsidRDefault="00A6547F" w:rsidP="00FB6E2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</w:tcPr>
          <w:p w14:paraId="4AC6AF19" w14:textId="1CD3D8F8" w:rsidR="00587F71" w:rsidRDefault="00587F71" w:rsidP="00E3358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5593272" w14:textId="72F8218C" w:rsidR="00EF1CDF" w:rsidRPr="00C8018A" w:rsidRDefault="00FB6E24" w:rsidP="00E3358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B.</w:t>
            </w:r>
            <w:r w:rsidR="005B0CDF" w:rsidRPr="00C801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Tech, Computer Science &amp; Engineering</w:t>
            </w:r>
            <w:r w:rsidRPr="00C8018A">
              <w:rPr>
                <w:rFonts w:ascii="Times New Roman" w:hAnsi="Times New Roman" w:cs="Times New Roman"/>
                <w:sz w:val="22"/>
                <w:szCs w:val="22"/>
              </w:rPr>
              <w:t xml:space="preserve">– </w:t>
            </w:r>
          </w:p>
          <w:p w14:paraId="6B8E00B4" w14:textId="4BC06453" w:rsidR="00FB6E24" w:rsidRPr="00C8018A" w:rsidRDefault="00FB6E24" w:rsidP="00B67A53">
            <w:pPr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C8018A">
              <w:rPr>
                <w:rFonts w:ascii="Times New Roman" w:hAnsi="Times New Roman" w:cs="Times New Roman"/>
                <w:sz w:val="22"/>
                <w:szCs w:val="22"/>
              </w:rPr>
              <w:t>Chhatrapati Shivaji Institute of Technology, Durg</w:t>
            </w:r>
            <w:r w:rsidRPr="00C8018A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C8018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Jun 2023 – Present | CGPA: 8</w:t>
            </w:r>
            <w:r w:rsidR="00912BDA" w:rsidRPr="00C8018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.0</w:t>
            </w:r>
          </w:p>
          <w:p w14:paraId="41BDED4E" w14:textId="77777777" w:rsidR="00FB6E24" w:rsidRPr="00C8018A" w:rsidRDefault="00FB6E24" w:rsidP="00B67A5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45A32D" w14:textId="77777777" w:rsidR="00FB6E24" w:rsidRPr="00C8018A" w:rsidRDefault="00FB6E24" w:rsidP="00B67A5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12th (Science)</w:t>
            </w:r>
            <w:r w:rsidRPr="00C8018A">
              <w:rPr>
                <w:rFonts w:ascii="Times New Roman" w:hAnsi="Times New Roman" w:cs="Times New Roman"/>
                <w:sz w:val="22"/>
                <w:szCs w:val="22"/>
              </w:rPr>
              <w:t xml:space="preserve"> – </w:t>
            </w:r>
            <w:proofErr w:type="spellStart"/>
            <w:r w:rsidRPr="00C8018A">
              <w:rPr>
                <w:rFonts w:ascii="Times New Roman" w:hAnsi="Times New Roman" w:cs="Times New Roman"/>
                <w:sz w:val="22"/>
                <w:szCs w:val="22"/>
              </w:rPr>
              <w:t>Bhilai</w:t>
            </w:r>
            <w:proofErr w:type="spellEnd"/>
            <w:r w:rsidRPr="00C8018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8018A">
              <w:rPr>
                <w:rFonts w:ascii="Times New Roman" w:hAnsi="Times New Roman" w:cs="Times New Roman"/>
                <w:sz w:val="22"/>
                <w:szCs w:val="22"/>
              </w:rPr>
              <w:t>Navjivan</w:t>
            </w:r>
            <w:proofErr w:type="spellEnd"/>
            <w:r w:rsidRPr="00C8018A">
              <w:rPr>
                <w:rFonts w:ascii="Times New Roman" w:hAnsi="Times New Roman" w:cs="Times New Roman"/>
                <w:sz w:val="22"/>
                <w:szCs w:val="22"/>
              </w:rPr>
              <w:t xml:space="preserve"> Vidyalaya, Durg (</w:t>
            </w:r>
            <w:r w:rsidRPr="00C8018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2021–2022</w:t>
            </w:r>
            <w:r w:rsidRPr="00C8018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4091C705" w14:textId="79DDF0B8" w:rsidR="009B4035" w:rsidRPr="004C50C9" w:rsidRDefault="00FB6E24" w:rsidP="00B67A5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8018A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10th</w:t>
            </w:r>
            <w:r w:rsidRPr="00C8018A">
              <w:rPr>
                <w:rFonts w:ascii="Times New Roman" w:hAnsi="Times New Roman" w:cs="Times New Roman"/>
                <w:sz w:val="22"/>
                <w:szCs w:val="22"/>
              </w:rPr>
              <w:t xml:space="preserve"> – </w:t>
            </w:r>
            <w:proofErr w:type="spellStart"/>
            <w:r w:rsidRPr="00C8018A">
              <w:rPr>
                <w:rFonts w:ascii="Times New Roman" w:hAnsi="Times New Roman" w:cs="Times New Roman"/>
                <w:sz w:val="22"/>
                <w:szCs w:val="22"/>
              </w:rPr>
              <w:t>Bhilai</w:t>
            </w:r>
            <w:proofErr w:type="spellEnd"/>
            <w:r w:rsidRPr="00C8018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8018A">
              <w:rPr>
                <w:rFonts w:ascii="Times New Roman" w:hAnsi="Times New Roman" w:cs="Times New Roman"/>
                <w:sz w:val="22"/>
                <w:szCs w:val="22"/>
              </w:rPr>
              <w:t>Navjivan</w:t>
            </w:r>
            <w:proofErr w:type="spellEnd"/>
            <w:r w:rsidRPr="00C8018A">
              <w:rPr>
                <w:rFonts w:ascii="Times New Roman" w:hAnsi="Times New Roman" w:cs="Times New Roman"/>
                <w:sz w:val="22"/>
                <w:szCs w:val="22"/>
              </w:rPr>
              <w:t xml:space="preserve"> Vidyalaya, Durg (</w:t>
            </w:r>
            <w:r w:rsidRPr="00C8018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2019–2020</w:t>
            </w:r>
            <w:r w:rsidRPr="00C8018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360" w:type="dxa"/>
            <w:gridSpan w:val="2"/>
          </w:tcPr>
          <w:p w14:paraId="338CE435" w14:textId="6D530BAD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0" w:type="dxa"/>
            <w:gridSpan w:val="2"/>
            <w:vMerge/>
          </w:tcPr>
          <w:p w14:paraId="3F1B937B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" w:type="dxa"/>
          </w:tcPr>
          <w:p w14:paraId="1FF5A170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</w:tr>
      <w:tr w:rsidR="00A6547F" w:rsidRPr="00C8018A" w14:paraId="20972FF4" w14:textId="77777777" w:rsidTr="0072514D">
        <w:trPr>
          <w:trHeight w:val="657"/>
        </w:trPr>
        <w:tc>
          <w:tcPr>
            <w:tcW w:w="90" w:type="dxa"/>
          </w:tcPr>
          <w:p w14:paraId="679587A3" w14:textId="77777777" w:rsidR="00A6547F" w:rsidRPr="00C8018A" w:rsidRDefault="00A6547F" w:rsidP="00CE045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617616C5" w14:textId="77777777" w:rsidR="009B4035" w:rsidRDefault="009B4035" w:rsidP="00CE045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7295BB9" w14:textId="22CEC409" w:rsidR="00FB6E24" w:rsidRPr="00C8018A" w:rsidRDefault="00E162C5" w:rsidP="00CE045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TECHNICAL SKILLS</w:t>
            </w:r>
          </w:p>
        </w:tc>
        <w:tc>
          <w:tcPr>
            <w:tcW w:w="360" w:type="dxa"/>
            <w:gridSpan w:val="2"/>
          </w:tcPr>
          <w:p w14:paraId="08B0B9BA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0" w:type="dxa"/>
            <w:gridSpan w:val="2"/>
            <w:vMerge/>
          </w:tcPr>
          <w:p w14:paraId="7ED1CF3C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" w:type="dxa"/>
          </w:tcPr>
          <w:p w14:paraId="5208399D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</w:tr>
      <w:tr w:rsidR="00A6547F" w:rsidRPr="00C8018A" w14:paraId="7F642A04" w14:textId="77777777" w:rsidTr="0072514D">
        <w:trPr>
          <w:trHeight w:val="503"/>
        </w:trPr>
        <w:tc>
          <w:tcPr>
            <w:tcW w:w="90" w:type="dxa"/>
          </w:tcPr>
          <w:p w14:paraId="6317570A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</w:tcPr>
          <w:p w14:paraId="69599089" w14:textId="77777777" w:rsidR="00A61D17" w:rsidRDefault="00A61D17" w:rsidP="00E162C5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</w:p>
          <w:p w14:paraId="5257C00A" w14:textId="446150ED" w:rsidR="00E162C5" w:rsidRPr="00C8018A" w:rsidRDefault="00E162C5" w:rsidP="00B67A53">
            <w:pPr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Languages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 xml:space="preserve"> Kno</w:t>
            </w:r>
            <w:r w:rsidR="004C50C9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wn</w:t>
            </w: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: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C++,</w:t>
            </w:r>
            <w:r w:rsidR="001F0BB2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JavaScript,</w:t>
            </w:r>
            <w:r w:rsidR="002B72E3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="00D63D6C">
              <w:rPr>
                <w:rFonts w:ascii="Times New Roman" w:hAnsi="Times New Roman" w:cs="Times New Roman"/>
                <w:sz w:val="22"/>
                <w:szCs w:val="20"/>
              </w:rPr>
              <w:t>Python.</w:t>
            </w:r>
          </w:p>
          <w:p w14:paraId="4C7B9E19" w14:textId="77777777" w:rsidR="004C50C9" w:rsidRPr="00C8018A" w:rsidRDefault="004C50C9" w:rsidP="00B67A5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Frameworks: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React.js, Node.js, Express.js</w:t>
            </w:r>
          </w:p>
          <w:p w14:paraId="3D6D04EA" w14:textId="646A6192" w:rsidR="004C50C9" w:rsidRPr="00C8018A" w:rsidRDefault="004C50C9" w:rsidP="00B67A5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Database: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="001F0BB2">
              <w:rPr>
                <w:rFonts w:ascii="Times New Roman" w:hAnsi="Times New Roman" w:cs="Times New Roman"/>
                <w:sz w:val="22"/>
                <w:szCs w:val="20"/>
              </w:rPr>
              <w:t>Basic (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MongoDB</w:t>
            </w:r>
            <w:r w:rsidR="00A25366">
              <w:rPr>
                <w:rFonts w:ascii="Times New Roman" w:hAnsi="Times New Roman" w:cs="Times New Roman"/>
                <w:sz w:val="22"/>
                <w:szCs w:val="20"/>
              </w:rPr>
              <w:t>, MySQL</w:t>
            </w:r>
            <w:r w:rsidR="001F0BB2">
              <w:rPr>
                <w:rFonts w:ascii="Times New Roman" w:hAnsi="Times New Roman" w:cs="Times New Roman"/>
                <w:sz w:val="22"/>
                <w:szCs w:val="20"/>
              </w:rPr>
              <w:t>)</w:t>
            </w:r>
          </w:p>
          <w:p w14:paraId="1A626B10" w14:textId="74D7F175" w:rsidR="004C50C9" w:rsidRPr="00C8018A" w:rsidRDefault="004C50C9" w:rsidP="00B67A5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 xml:space="preserve">Tools: 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Postman, git &amp; GitHub,</w:t>
            </w:r>
            <w:r w:rsidR="001F0BB2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="00A25366">
              <w:rPr>
                <w:rFonts w:ascii="Times New Roman" w:hAnsi="Times New Roman" w:cs="Times New Roman"/>
                <w:sz w:val="22"/>
                <w:szCs w:val="20"/>
              </w:rPr>
              <w:t>Excel</w:t>
            </w:r>
            <w:r w:rsidR="001F0BB2">
              <w:rPr>
                <w:rFonts w:ascii="Times New Roman" w:hAnsi="Times New Roman" w:cs="Times New Roman"/>
                <w:sz w:val="22"/>
                <w:szCs w:val="20"/>
              </w:rPr>
              <w:t>, OpenAI</w:t>
            </w:r>
          </w:p>
          <w:p w14:paraId="4CB2076C" w14:textId="386EA750" w:rsidR="004C50C9" w:rsidRPr="00C8018A" w:rsidRDefault="004C50C9" w:rsidP="00B67A5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2"/>
                <w:szCs w:val="20"/>
              </w:rPr>
            </w:pPr>
            <w:r w:rsidRPr="00C8018A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>Others:</w:t>
            </w:r>
            <w:r w:rsidR="001F0BB2"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  <w:t xml:space="preserve"> </w:t>
            </w:r>
            <w:r w:rsidRPr="00C8018A">
              <w:rPr>
                <w:rFonts w:ascii="Times New Roman" w:hAnsi="Times New Roman" w:cs="Times New Roman"/>
                <w:sz w:val="22"/>
                <w:szCs w:val="20"/>
              </w:rPr>
              <w:t>APIs, Responsive Web Design</w:t>
            </w:r>
          </w:p>
          <w:p w14:paraId="11730BB4" w14:textId="4867AD99" w:rsidR="00FB6E24" w:rsidRPr="00C8018A" w:rsidRDefault="00FB6E24" w:rsidP="00FB6E2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594AF8B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gridSpan w:val="2"/>
          </w:tcPr>
          <w:p w14:paraId="341F0EFC" w14:textId="71451A5C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0" w:type="dxa"/>
            <w:gridSpan w:val="2"/>
            <w:vMerge/>
          </w:tcPr>
          <w:p w14:paraId="268EA8D3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" w:type="dxa"/>
          </w:tcPr>
          <w:p w14:paraId="49EF60DF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</w:tr>
      <w:tr w:rsidR="00FB6E24" w:rsidRPr="00C8018A" w14:paraId="0F2657E4" w14:textId="77777777" w:rsidTr="0072514D">
        <w:trPr>
          <w:trHeight w:val="423"/>
        </w:trPr>
        <w:tc>
          <w:tcPr>
            <w:tcW w:w="90" w:type="dxa"/>
          </w:tcPr>
          <w:p w14:paraId="40ACE7F2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444AF892" w14:textId="5B28A862" w:rsidR="00A6547F" w:rsidRPr="009D2A1A" w:rsidRDefault="003E0186" w:rsidP="009D2A1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="00E162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ONTACT</w:t>
            </w:r>
          </w:p>
        </w:tc>
        <w:tc>
          <w:tcPr>
            <w:tcW w:w="133" w:type="dxa"/>
          </w:tcPr>
          <w:p w14:paraId="0B2EC1B9" w14:textId="77777777" w:rsidR="00A6547F" w:rsidRPr="00C8018A" w:rsidRDefault="00A6547F" w:rsidP="00A6547F">
            <w:pPr>
              <w:pStyle w:val="Heading1"/>
              <w:rPr>
                <w:rFonts w:ascii="Times New Roman" w:hAnsi="Times New Roman" w:cs="Times New Roman"/>
              </w:rPr>
            </w:pPr>
          </w:p>
        </w:tc>
        <w:tc>
          <w:tcPr>
            <w:tcW w:w="227" w:type="dxa"/>
          </w:tcPr>
          <w:p w14:paraId="1BCA9107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0" w:type="dxa"/>
            <w:gridSpan w:val="2"/>
            <w:vMerge/>
          </w:tcPr>
          <w:p w14:paraId="452A8392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" w:type="dxa"/>
          </w:tcPr>
          <w:p w14:paraId="0B066391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</w:tr>
      <w:tr w:rsidR="00A6547F" w:rsidRPr="00C8018A" w14:paraId="5B0E42BF" w14:textId="77777777" w:rsidTr="0072514D">
        <w:trPr>
          <w:trHeight w:val="4850"/>
        </w:trPr>
        <w:tc>
          <w:tcPr>
            <w:tcW w:w="90" w:type="dxa"/>
          </w:tcPr>
          <w:p w14:paraId="4D0691BB" w14:textId="77777777" w:rsidR="00A6547F" w:rsidRPr="00C8018A" w:rsidRDefault="00A6547F" w:rsidP="00CE045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</w:tcPr>
          <w:p w14:paraId="34CD56FF" w14:textId="77777777" w:rsidR="00A61D17" w:rsidRDefault="00A61D17" w:rsidP="00E162C5">
            <w:pPr>
              <w:jc w:val="both"/>
              <w:rPr>
                <w:rFonts w:ascii="Segoe UI Emoji" w:hAnsi="Segoe UI Emoji" w:cs="Segoe UI Emoji"/>
              </w:rPr>
            </w:pPr>
          </w:p>
          <w:p w14:paraId="3D6376E1" w14:textId="2C0AC8FD" w:rsidR="003E0186" w:rsidRPr="00E162C5" w:rsidRDefault="003E0186" w:rsidP="00E162C5">
            <w:pPr>
              <w:jc w:val="both"/>
              <w:rPr>
                <w:rFonts w:ascii="Segoe UI Emoji" w:hAnsi="Segoe UI Emoji" w:cs="Segoe UI Emoji"/>
                <w:sz w:val="22"/>
                <w:szCs w:val="22"/>
              </w:rPr>
            </w:pPr>
            <w:r w:rsidRPr="00E162C5">
              <w:rPr>
                <w:rFonts w:ascii="Segoe UI Emoji" w:hAnsi="Segoe UI Emoji" w:cs="Segoe UI Emoji"/>
              </w:rPr>
              <w:t>📞</w:t>
            </w:r>
            <w:r w:rsidRPr="00E162C5">
              <w:rPr>
                <w:rFonts w:ascii="Times New Roman" w:hAnsi="Times New Roman" w:cs="Times New Roman"/>
              </w:rPr>
              <w:t xml:space="preserve"> </w:t>
            </w:r>
            <w:r w:rsidRPr="00E162C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7869938566</w:t>
            </w:r>
          </w:p>
          <w:p w14:paraId="17D037F4" w14:textId="77777777" w:rsidR="00A6547F" w:rsidRPr="00B87DAC" w:rsidRDefault="003E0186" w:rsidP="00E162C5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87DAC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📧</w:t>
            </w:r>
            <w:hyperlink r:id="rId13" w:history="1">
              <w:r w:rsidRPr="00B87DA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sanjaykumarsahu0111@gmail.com</w:t>
              </w:r>
            </w:hyperlink>
            <w:r w:rsidRPr="00B87D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br/>
            </w:r>
            <w:r w:rsidRPr="00B87DAC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🌐</w:t>
            </w:r>
            <w:hyperlink r:id="rId14" w:tgtFrame="_new" w:history="1">
              <w:r w:rsidRPr="00B87DA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linkedin.com/in/sanjaykumarSahu8055</w:t>
              </w:r>
            </w:hyperlink>
            <w:r w:rsidRPr="00B87D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br/>
            </w:r>
            <w:r w:rsidRPr="00B87DAC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💻</w:t>
            </w:r>
            <w:r w:rsidRPr="00B87D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hyperlink r:id="rId15" w:tgtFrame="_new" w:history="1">
              <w:r w:rsidRPr="00B87DAC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github.com/1sanjaykumar</w:t>
              </w:r>
            </w:hyperlink>
          </w:p>
          <w:p w14:paraId="4335F044" w14:textId="77777777" w:rsidR="004C50C9" w:rsidRDefault="004C50C9" w:rsidP="00E162C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74F2D95" w14:textId="49FE7FC2" w:rsidR="004C50C9" w:rsidRPr="00644950" w:rsidRDefault="004C50C9" w:rsidP="004C50C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49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="00644950" w:rsidRPr="006449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ORTFOLIO</w:t>
            </w:r>
            <w:r w:rsidR="00F678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  <w:p w14:paraId="5663E300" w14:textId="686D7542" w:rsidR="00587F71" w:rsidRDefault="00B3302D" w:rsidP="00B87DA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1263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1035F74" wp14:editId="403F2C2E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48260</wp:posOffset>
                      </wp:positionV>
                      <wp:extent cx="2956560" cy="0"/>
                      <wp:effectExtent l="0" t="0" r="0" b="0"/>
                      <wp:wrapNone/>
                      <wp:docPr id="175343413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656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8BCA40" id="Straight Connector 2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3.8pt" to="229.8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3946E8C" w14:textId="6EFF621D" w:rsidR="004C50C9" w:rsidRPr="00A7762B" w:rsidRDefault="004C50C9" w:rsidP="00B87DA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449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Explore more projects and source codes on GitHub:</w:t>
            </w:r>
            <w:r w:rsidRPr="006449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br/>
            </w:r>
            <w:r w:rsidRPr="00644950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🔗</w:t>
            </w:r>
            <w:hyperlink r:id="rId16" w:history="1">
              <w:r w:rsidR="00B87DAC" w:rsidRPr="008B7697">
                <w:rPr>
                  <w:rStyle w:val="Hyperlink"/>
                  <w:b/>
                  <w:bCs/>
                </w:rPr>
                <w:t>https://my</w:t>
              </w:r>
              <w:r w:rsidR="00B87DAC" w:rsidRPr="008B7697">
                <w:rPr>
                  <w:rStyle w:val="Hyperlink"/>
                  <w:b/>
                  <w:bCs/>
                </w:rPr>
                <w:t>-</w:t>
              </w:r>
              <w:r w:rsidR="00B87DAC" w:rsidRPr="008B7697">
                <w:rPr>
                  <w:rStyle w:val="Hyperlink"/>
                  <w:b/>
                  <w:bCs/>
                </w:rPr>
                <w:t>portfolio-o</w:t>
              </w:r>
              <w:r w:rsidR="00B87DAC" w:rsidRPr="008B7697">
                <w:rPr>
                  <w:rStyle w:val="Hyperlink"/>
                  <w:b/>
                  <w:bCs/>
                </w:rPr>
                <w:t>m</w:t>
              </w:r>
              <w:r w:rsidR="00B87DAC" w:rsidRPr="008B7697">
                <w:rPr>
                  <w:rStyle w:val="Hyperlink"/>
                  <w:b/>
                  <w:bCs/>
                </w:rPr>
                <w:t>ega-drab-19.vercel.app/</w:t>
              </w:r>
            </w:hyperlink>
          </w:p>
          <w:p w14:paraId="60ACBDB7" w14:textId="1783FBE6" w:rsidR="004C50C9" w:rsidRPr="00E162C5" w:rsidRDefault="004C50C9" w:rsidP="00E162C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0" w:type="dxa"/>
            <w:gridSpan w:val="2"/>
          </w:tcPr>
          <w:p w14:paraId="5DF6F337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60" w:type="dxa"/>
            <w:gridSpan w:val="2"/>
            <w:vMerge/>
          </w:tcPr>
          <w:p w14:paraId="65DD67BC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" w:type="dxa"/>
          </w:tcPr>
          <w:p w14:paraId="79E18091" w14:textId="77777777" w:rsidR="00A6547F" w:rsidRPr="00C8018A" w:rsidRDefault="00A6547F" w:rsidP="00CE045A">
            <w:pPr>
              <w:rPr>
                <w:rFonts w:ascii="Times New Roman" w:hAnsi="Times New Roman" w:cs="Times New Roman"/>
              </w:rPr>
            </w:pPr>
          </w:p>
        </w:tc>
      </w:tr>
    </w:tbl>
    <w:p w14:paraId="4D236DD5" w14:textId="77777777" w:rsidR="00097258" w:rsidRPr="00C8018A" w:rsidRDefault="00097258" w:rsidP="00CE045A">
      <w:pPr>
        <w:rPr>
          <w:rFonts w:ascii="Times New Roman" w:hAnsi="Times New Roman" w:cs="Times New Roman"/>
        </w:rPr>
      </w:pPr>
    </w:p>
    <w:sectPr w:rsidR="00097258" w:rsidRPr="00C8018A" w:rsidSect="00FA1D4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1008" w:right="288" w:bottom="288" w:left="2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6D22C" w14:textId="77777777" w:rsidR="00266A01" w:rsidRDefault="00266A01" w:rsidP="00BA3E51">
      <w:r>
        <w:separator/>
      </w:r>
    </w:p>
  </w:endnote>
  <w:endnote w:type="continuationSeparator" w:id="0">
    <w:p w14:paraId="1035424D" w14:textId="77777777" w:rsidR="00266A01" w:rsidRDefault="00266A01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9152A" w14:textId="77777777" w:rsidR="009210E6" w:rsidRDefault="009210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E865" w14:textId="77777777" w:rsidR="009210E6" w:rsidRDefault="009210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D7B3" w14:textId="77777777" w:rsidR="009210E6" w:rsidRDefault="009210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D9DFB" w14:textId="77777777" w:rsidR="00266A01" w:rsidRDefault="00266A01" w:rsidP="00BA3E51">
      <w:r>
        <w:separator/>
      </w:r>
    </w:p>
  </w:footnote>
  <w:footnote w:type="continuationSeparator" w:id="0">
    <w:p w14:paraId="0DC1C1E4" w14:textId="77777777" w:rsidR="00266A01" w:rsidRDefault="00266A01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5408E" w14:textId="77777777" w:rsidR="009210E6" w:rsidRDefault="009210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5AD9" w14:textId="77777777" w:rsidR="009210E6" w:rsidRDefault="009210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CC42" w14:textId="77777777" w:rsidR="009210E6" w:rsidRDefault="009210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64F"/>
    <w:multiLevelType w:val="multilevel"/>
    <w:tmpl w:val="249A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C42E0"/>
    <w:multiLevelType w:val="multilevel"/>
    <w:tmpl w:val="A58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A74E0E"/>
    <w:multiLevelType w:val="multilevel"/>
    <w:tmpl w:val="5C48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B0F6B"/>
    <w:multiLevelType w:val="hybridMultilevel"/>
    <w:tmpl w:val="59F20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21E5F"/>
    <w:multiLevelType w:val="hybridMultilevel"/>
    <w:tmpl w:val="BF6638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B0540E"/>
    <w:multiLevelType w:val="hybridMultilevel"/>
    <w:tmpl w:val="D6749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FBE14EE"/>
    <w:multiLevelType w:val="hybridMultilevel"/>
    <w:tmpl w:val="A5785A5A"/>
    <w:lvl w:ilvl="0" w:tplc="6204B92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1886575">
    <w:abstractNumId w:val="7"/>
  </w:num>
  <w:num w:numId="2" w16cid:durableId="1595941214">
    <w:abstractNumId w:val="6"/>
  </w:num>
  <w:num w:numId="3" w16cid:durableId="881095127">
    <w:abstractNumId w:val="10"/>
  </w:num>
  <w:num w:numId="4" w16cid:durableId="759791068">
    <w:abstractNumId w:val="2"/>
  </w:num>
  <w:num w:numId="5" w16cid:durableId="483665237">
    <w:abstractNumId w:val="11"/>
  </w:num>
  <w:num w:numId="6" w16cid:durableId="517239238">
    <w:abstractNumId w:val="3"/>
  </w:num>
  <w:num w:numId="7" w16cid:durableId="679741985">
    <w:abstractNumId w:val="5"/>
  </w:num>
  <w:num w:numId="8" w16cid:durableId="1871721801">
    <w:abstractNumId w:val="8"/>
  </w:num>
  <w:num w:numId="9" w16cid:durableId="296569820">
    <w:abstractNumId w:val="0"/>
  </w:num>
  <w:num w:numId="10" w16cid:durableId="1694187255">
    <w:abstractNumId w:val="4"/>
  </w:num>
  <w:num w:numId="11" w16cid:durableId="1109009088">
    <w:abstractNumId w:val="1"/>
  </w:num>
  <w:num w:numId="12" w16cid:durableId="1171334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1D"/>
    <w:rsid w:val="00021DEC"/>
    <w:rsid w:val="00041F8A"/>
    <w:rsid w:val="00045F2E"/>
    <w:rsid w:val="00055BBC"/>
    <w:rsid w:val="00072B26"/>
    <w:rsid w:val="00073BF3"/>
    <w:rsid w:val="00074A39"/>
    <w:rsid w:val="00077FEB"/>
    <w:rsid w:val="00081B51"/>
    <w:rsid w:val="00094928"/>
    <w:rsid w:val="00097258"/>
    <w:rsid w:val="000A6E00"/>
    <w:rsid w:val="000B224D"/>
    <w:rsid w:val="000C7293"/>
    <w:rsid w:val="000D1439"/>
    <w:rsid w:val="000D3891"/>
    <w:rsid w:val="000D3B73"/>
    <w:rsid w:val="000F3FE2"/>
    <w:rsid w:val="0011698C"/>
    <w:rsid w:val="0011771B"/>
    <w:rsid w:val="001235F6"/>
    <w:rsid w:val="00125FC4"/>
    <w:rsid w:val="00136821"/>
    <w:rsid w:val="001377A6"/>
    <w:rsid w:val="00140582"/>
    <w:rsid w:val="00144334"/>
    <w:rsid w:val="00157DB0"/>
    <w:rsid w:val="00173B36"/>
    <w:rsid w:val="00177BCB"/>
    <w:rsid w:val="00185BAC"/>
    <w:rsid w:val="001A5160"/>
    <w:rsid w:val="001D4864"/>
    <w:rsid w:val="001E5354"/>
    <w:rsid w:val="001E5794"/>
    <w:rsid w:val="001F0BB2"/>
    <w:rsid w:val="001F0E3C"/>
    <w:rsid w:val="001F6D5E"/>
    <w:rsid w:val="00217454"/>
    <w:rsid w:val="002251C8"/>
    <w:rsid w:val="00227B42"/>
    <w:rsid w:val="002333BC"/>
    <w:rsid w:val="0023600D"/>
    <w:rsid w:val="00241482"/>
    <w:rsid w:val="00246F0F"/>
    <w:rsid w:val="00247A85"/>
    <w:rsid w:val="00261E7B"/>
    <w:rsid w:val="00262B06"/>
    <w:rsid w:val="00266A01"/>
    <w:rsid w:val="00280A9C"/>
    <w:rsid w:val="00293BB8"/>
    <w:rsid w:val="002954B8"/>
    <w:rsid w:val="002A0553"/>
    <w:rsid w:val="002A4A92"/>
    <w:rsid w:val="002A6A5C"/>
    <w:rsid w:val="002B0852"/>
    <w:rsid w:val="002B72E3"/>
    <w:rsid w:val="002C0662"/>
    <w:rsid w:val="002D131D"/>
    <w:rsid w:val="002D5478"/>
    <w:rsid w:val="002D6898"/>
    <w:rsid w:val="002E013D"/>
    <w:rsid w:val="002E2837"/>
    <w:rsid w:val="002E2B24"/>
    <w:rsid w:val="002F48B0"/>
    <w:rsid w:val="00302AC1"/>
    <w:rsid w:val="00320ECB"/>
    <w:rsid w:val="003256CF"/>
    <w:rsid w:val="003416F8"/>
    <w:rsid w:val="003443BA"/>
    <w:rsid w:val="00344FC0"/>
    <w:rsid w:val="00350DD5"/>
    <w:rsid w:val="00351161"/>
    <w:rsid w:val="00377A0D"/>
    <w:rsid w:val="00382737"/>
    <w:rsid w:val="0038375A"/>
    <w:rsid w:val="00387FF0"/>
    <w:rsid w:val="003A4538"/>
    <w:rsid w:val="003C113C"/>
    <w:rsid w:val="003C7242"/>
    <w:rsid w:val="003D7C7D"/>
    <w:rsid w:val="003E0186"/>
    <w:rsid w:val="003E02DA"/>
    <w:rsid w:val="003E1692"/>
    <w:rsid w:val="003E7783"/>
    <w:rsid w:val="003F1663"/>
    <w:rsid w:val="003F4931"/>
    <w:rsid w:val="00430D9E"/>
    <w:rsid w:val="00442A0E"/>
    <w:rsid w:val="00443C70"/>
    <w:rsid w:val="00451728"/>
    <w:rsid w:val="004675A1"/>
    <w:rsid w:val="00467B97"/>
    <w:rsid w:val="00471EA5"/>
    <w:rsid w:val="00472FA9"/>
    <w:rsid w:val="00476E16"/>
    <w:rsid w:val="00486A8B"/>
    <w:rsid w:val="00487798"/>
    <w:rsid w:val="00490100"/>
    <w:rsid w:val="004A4C74"/>
    <w:rsid w:val="004C50C9"/>
    <w:rsid w:val="004D4E80"/>
    <w:rsid w:val="004E5226"/>
    <w:rsid w:val="004E6AB2"/>
    <w:rsid w:val="004E70E8"/>
    <w:rsid w:val="004F4308"/>
    <w:rsid w:val="005059DE"/>
    <w:rsid w:val="0051326C"/>
    <w:rsid w:val="00520C5D"/>
    <w:rsid w:val="00535F87"/>
    <w:rsid w:val="00540F2D"/>
    <w:rsid w:val="005566E7"/>
    <w:rsid w:val="00560C7D"/>
    <w:rsid w:val="00564622"/>
    <w:rsid w:val="00564A58"/>
    <w:rsid w:val="00577416"/>
    <w:rsid w:val="00587F71"/>
    <w:rsid w:val="00594E94"/>
    <w:rsid w:val="005A09D5"/>
    <w:rsid w:val="005A3E0B"/>
    <w:rsid w:val="005B00C4"/>
    <w:rsid w:val="005B0CDF"/>
    <w:rsid w:val="005B3227"/>
    <w:rsid w:val="005B67D5"/>
    <w:rsid w:val="005C254F"/>
    <w:rsid w:val="005E3602"/>
    <w:rsid w:val="005E6EA4"/>
    <w:rsid w:val="005E77B1"/>
    <w:rsid w:val="005F74E5"/>
    <w:rsid w:val="006175E6"/>
    <w:rsid w:val="00644396"/>
    <w:rsid w:val="00644950"/>
    <w:rsid w:val="00645019"/>
    <w:rsid w:val="00657EEC"/>
    <w:rsid w:val="0066703E"/>
    <w:rsid w:val="0067056E"/>
    <w:rsid w:val="0068094B"/>
    <w:rsid w:val="00686284"/>
    <w:rsid w:val="00695B41"/>
    <w:rsid w:val="006A3F4F"/>
    <w:rsid w:val="00716542"/>
    <w:rsid w:val="007172CF"/>
    <w:rsid w:val="0072514D"/>
    <w:rsid w:val="007337AD"/>
    <w:rsid w:val="0073402D"/>
    <w:rsid w:val="00740145"/>
    <w:rsid w:val="00742163"/>
    <w:rsid w:val="0074382F"/>
    <w:rsid w:val="00755988"/>
    <w:rsid w:val="00780ADA"/>
    <w:rsid w:val="00792D43"/>
    <w:rsid w:val="007A0754"/>
    <w:rsid w:val="007B30FE"/>
    <w:rsid w:val="007B7A61"/>
    <w:rsid w:val="007C0A74"/>
    <w:rsid w:val="007E1FA8"/>
    <w:rsid w:val="007E6083"/>
    <w:rsid w:val="007F18EF"/>
    <w:rsid w:val="007F2E1C"/>
    <w:rsid w:val="00801861"/>
    <w:rsid w:val="00812951"/>
    <w:rsid w:val="0081352A"/>
    <w:rsid w:val="00820B7B"/>
    <w:rsid w:val="008226FA"/>
    <w:rsid w:val="00831FF6"/>
    <w:rsid w:val="00832245"/>
    <w:rsid w:val="0083727B"/>
    <w:rsid w:val="00855181"/>
    <w:rsid w:val="00882F23"/>
    <w:rsid w:val="0089047A"/>
    <w:rsid w:val="008A1020"/>
    <w:rsid w:val="008A1250"/>
    <w:rsid w:val="008A1FCF"/>
    <w:rsid w:val="008A2E9D"/>
    <w:rsid w:val="008A60EA"/>
    <w:rsid w:val="008B1112"/>
    <w:rsid w:val="008B7C24"/>
    <w:rsid w:val="008C531D"/>
    <w:rsid w:val="008C78F5"/>
    <w:rsid w:val="008D2D6B"/>
    <w:rsid w:val="008E2E54"/>
    <w:rsid w:val="008E2FB2"/>
    <w:rsid w:val="0090720E"/>
    <w:rsid w:val="00912BDA"/>
    <w:rsid w:val="00914419"/>
    <w:rsid w:val="00917BA3"/>
    <w:rsid w:val="009210E6"/>
    <w:rsid w:val="00950F36"/>
    <w:rsid w:val="009551D0"/>
    <w:rsid w:val="00962E61"/>
    <w:rsid w:val="0096629F"/>
    <w:rsid w:val="00970A90"/>
    <w:rsid w:val="0098447D"/>
    <w:rsid w:val="00984A59"/>
    <w:rsid w:val="00986331"/>
    <w:rsid w:val="009A6667"/>
    <w:rsid w:val="009B2B04"/>
    <w:rsid w:val="009B4035"/>
    <w:rsid w:val="009C7105"/>
    <w:rsid w:val="009D11E4"/>
    <w:rsid w:val="009D2A1A"/>
    <w:rsid w:val="00A122BB"/>
    <w:rsid w:val="00A1263D"/>
    <w:rsid w:val="00A25366"/>
    <w:rsid w:val="00A35CB0"/>
    <w:rsid w:val="00A37F9E"/>
    <w:rsid w:val="00A454A8"/>
    <w:rsid w:val="00A464C5"/>
    <w:rsid w:val="00A61D17"/>
    <w:rsid w:val="00A6547F"/>
    <w:rsid w:val="00A66A59"/>
    <w:rsid w:val="00A7762B"/>
    <w:rsid w:val="00A83E7B"/>
    <w:rsid w:val="00A926C1"/>
    <w:rsid w:val="00AB7C97"/>
    <w:rsid w:val="00AB7FE5"/>
    <w:rsid w:val="00AC1E5A"/>
    <w:rsid w:val="00AD0226"/>
    <w:rsid w:val="00AD29B8"/>
    <w:rsid w:val="00AF3B03"/>
    <w:rsid w:val="00B14E21"/>
    <w:rsid w:val="00B23534"/>
    <w:rsid w:val="00B26119"/>
    <w:rsid w:val="00B3302D"/>
    <w:rsid w:val="00B3435F"/>
    <w:rsid w:val="00B3762B"/>
    <w:rsid w:val="00B41877"/>
    <w:rsid w:val="00B431B6"/>
    <w:rsid w:val="00B517F7"/>
    <w:rsid w:val="00B54AD3"/>
    <w:rsid w:val="00B62B99"/>
    <w:rsid w:val="00B643D0"/>
    <w:rsid w:val="00B67A53"/>
    <w:rsid w:val="00B71E93"/>
    <w:rsid w:val="00B724BA"/>
    <w:rsid w:val="00B82CA9"/>
    <w:rsid w:val="00B87DAC"/>
    <w:rsid w:val="00B87E22"/>
    <w:rsid w:val="00BA15D5"/>
    <w:rsid w:val="00BA3E51"/>
    <w:rsid w:val="00BB3142"/>
    <w:rsid w:val="00BB7A6A"/>
    <w:rsid w:val="00BC2A2C"/>
    <w:rsid w:val="00BD6049"/>
    <w:rsid w:val="00C13FDD"/>
    <w:rsid w:val="00C155FC"/>
    <w:rsid w:val="00C3593D"/>
    <w:rsid w:val="00C41796"/>
    <w:rsid w:val="00C532FC"/>
    <w:rsid w:val="00C5643C"/>
    <w:rsid w:val="00C75D84"/>
    <w:rsid w:val="00C8018A"/>
    <w:rsid w:val="00C857CB"/>
    <w:rsid w:val="00CA5CD9"/>
    <w:rsid w:val="00CC25BF"/>
    <w:rsid w:val="00CC5ED4"/>
    <w:rsid w:val="00CE045A"/>
    <w:rsid w:val="00CE3372"/>
    <w:rsid w:val="00CE7B2D"/>
    <w:rsid w:val="00CF4E31"/>
    <w:rsid w:val="00CF7E0B"/>
    <w:rsid w:val="00D04093"/>
    <w:rsid w:val="00D0538D"/>
    <w:rsid w:val="00D060DA"/>
    <w:rsid w:val="00D0664F"/>
    <w:rsid w:val="00D0794D"/>
    <w:rsid w:val="00D140DF"/>
    <w:rsid w:val="00D1438B"/>
    <w:rsid w:val="00D157B7"/>
    <w:rsid w:val="00D170A9"/>
    <w:rsid w:val="00D63D6C"/>
    <w:rsid w:val="00D666BB"/>
    <w:rsid w:val="00D720DF"/>
    <w:rsid w:val="00D92ED4"/>
    <w:rsid w:val="00D94ABF"/>
    <w:rsid w:val="00DA1840"/>
    <w:rsid w:val="00DC5545"/>
    <w:rsid w:val="00DC63E6"/>
    <w:rsid w:val="00DE1389"/>
    <w:rsid w:val="00DE57AC"/>
    <w:rsid w:val="00E0727E"/>
    <w:rsid w:val="00E162C5"/>
    <w:rsid w:val="00E20245"/>
    <w:rsid w:val="00E216D4"/>
    <w:rsid w:val="00E32A75"/>
    <w:rsid w:val="00E3358B"/>
    <w:rsid w:val="00E4379F"/>
    <w:rsid w:val="00E45773"/>
    <w:rsid w:val="00E46928"/>
    <w:rsid w:val="00E65596"/>
    <w:rsid w:val="00E67A2D"/>
    <w:rsid w:val="00E93829"/>
    <w:rsid w:val="00EA0042"/>
    <w:rsid w:val="00EB1D1B"/>
    <w:rsid w:val="00EC4C84"/>
    <w:rsid w:val="00ED0A2C"/>
    <w:rsid w:val="00EF1CDF"/>
    <w:rsid w:val="00EF2EAD"/>
    <w:rsid w:val="00EF3DB3"/>
    <w:rsid w:val="00EF57A5"/>
    <w:rsid w:val="00F16205"/>
    <w:rsid w:val="00F202AC"/>
    <w:rsid w:val="00F36875"/>
    <w:rsid w:val="00F51E3E"/>
    <w:rsid w:val="00F53B71"/>
    <w:rsid w:val="00F5786D"/>
    <w:rsid w:val="00F678CB"/>
    <w:rsid w:val="00F716E1"/>
    <w:rsid w:val="00F85CB5"/>
    <w:rsid w:val="00F908C3"/>
    <w:rsid w:val="00F91753"/>
    <w:rsid w:val="00FA1636"/>
    <w:rsid w:val="00FA1D40"/>
    <w:rsid w:val="00FA3CD2"/>
    <w:rsid w:val="00FB1F01"/>
    <w:rsid w:val="00FB6E24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D54F5"/>
  <w15:chartTrackingRefBased/>
  <w15:docId w15:val="{3077E36C-3E0A-4B33-8A04-8DBBE975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C5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47F"/>
    <w:pPr>
      <w:keepNext/>
      <w:keepLines/>
      <w:spacing w:line="24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D6898"/>
    <w:pPr>
      <w:keepNext/>
      <w:keepLines/>
      <w:spacing w:line="320" w:lineRule="exac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727E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727E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27E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6547F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0727E"/>
    <w:rPr>
      <w:rFonts w:eastAsiaTheme="majorEastAsia" w:cstheme="majorBidi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0727E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7E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258"/>
    <w:pPr>
      <w:numPr>
        <w:ilvl w:val="1"/>
      </w:numPr>
      <w:spacing w:line="240" w:lineRule="auto"/>
      <w:jc w:val="center"/>
    </w:pPr>
    <w:rPr>
      <w:rFonts w:eastAsiaTheme="minorEastAsia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97258"/>
    <w:rPr>
      <w:rFonts w:eastAsiaTheme="minorEastAsia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8C53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A453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rsid w:val="001F0B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sanjaykumarsahu0111@gmail.com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1sanjaykumar/ask-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my-portfolio-omega-drab-19.vercel.app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1sanjaykumar/weather-app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github.com/1sanjaykuma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1sanjaykumar/ChattApplication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inkedin.com/in/sanjaykumarSahu8055" TargetMode="External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Roaming\Microsoft\Templates\Social%20media%20marketing%20cover%20letter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7C3A20-C410-4EA5-9BC7-91B1CEABE5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228FB9B-359F-4557-AEE0-986920A08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5540ED-A30C-4C6B-99FA-2CAF502812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cover letter.dotx</Template>
  <TotalTime>0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Sahu</dc:creator>
  <cp:keywords/>
  <dc:description/>
  <cp:lastModifiedBy>Sanjay Sahu</cp:lastModifiedBy>
  <cp:revision>2</cp:revision>
  <cp:lastPrinted>2025-11-05T17:17:00Z</cp:lastPrinted>
  <dcterms:created xsi:type="dcterms:W3CDTF">2026-01-20T16:48:00Z</dcterms:created>
  <dcterms:modified xsi:type="dcterms:W3CDTF">2026-01-20T16:48:00Z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